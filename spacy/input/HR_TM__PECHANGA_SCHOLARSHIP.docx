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77D97" w:rsidRPr="00410441" w:rsidRDefault="00CF49DB" w:rsidP="00410441">
      <w:pPr>
        <w:rPr>
          <w:sz w:val="22"/>
          <w:szCs w:val="22"/>
        </w:rPr>
      </w:pPr>
      <w:r w:rsidRPr="0016550E">
        <w:rPr>
          <w:noProof/>
        </w:rPr>
        <w:drawing>
          <wp:inline distT="0" distB="0" distL="0" distR="0">
            <wp:extent cx="1363345" cy="110553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E54" w:rsidRDefault="00AC5BD1" w:rsidP="00410441">
      <w:pPr>
        <w:rPr>
          <w:rFonts w:ascii="Tahoma" w:hAnsi="Tahoma" w:cs="Tahoma"/>
          <w:b/>
          <w:szCs w:val="20"/>
        </w:rPr>
      </w:pPr>
      <w:r>
        <w:rPr>
          <w:rFonts w:ascii="Tahoma" w:hAnsi="Tahoma" w:cs="Tahoma"/>
          <w:b/>
          <w:szCs w:val="20"/>
        </w:rPr>
        <w:t>Pechanga Scholarship Program</w:t>
      </w:r>
    </w:p>
    <w:p w:rsidR="00275E54" w:rsidRDefault="00275E54" w:rsidP="00410441">
      <w:pPr>
        <w:rPr>
          <w:rFonts w:ascii="Tahoma" w:hAnsi="Tahoma" w:cs="Tahoma"/>
          <w:b/>
          <w:szCs w:val="20"/>
        </w:rPr>
      </w:pPr>
    </w:p>
    <w:p w:rsidR="00275E54" w:rsidRDefault="00275E54" w:rsidP="00410441">
      <w:pPr>
        <w:rPr>
          <w:rFonts w:ascii="Tahoma" w:hAnsi="Tahoma" w:cs="Tahoma"/>
          <w:b/>
          <w:szCs w:val="20"/>
        </w:rPr>
      </w:pPr>
    </w:p>
    <w:p w:rsidR="00275E54" w:rsidRDefault="00275E54" w:rsidP="00410441">
      <w:pPr>
        <w:rPr>
          <w:rFonts w:ascii="Tahoma" w:hAnsi="Tahoma" w:cs="Tahoma"/>
          <w:b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POLICY</w:t>
      </w: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 xml:space="preserve">A scholarship program has been designed to benefit PR&amp;C Team Member’s </w:t>
      </w:r>
      <w:r w:rsidR="006B4085" w:rsidRPr="00275E54">
        <w:rPr>
          <w:rFonts w:ascii="Tahoma" w:hAnsi="Tahoma" w:cs="Tahoma"/>
          <w:szCs w:val="20"/>
        </w:rPr>
        <w:t xml:space="preserve">dependent </w:t>
      </w:r>
      <w:r w:rsidRPr="00275E54">
        <w:rPr>
          <w:rFonts w:ascii="Tahoma" w:hAnsi="Tahoma" w:cs="Tahoma"/>
          <w:szCs w:val="20"/>
        </w:rPr>
        <w:t>children.</w:t>
      </w:r>
    </w:p>
    <w:p w:rsidR="00877D97" w:rsidRPr="00275E54" w:rsidRDefault="00877D97" w:rsidP="00410441">
      <w:pPr>
        <w:rPr>
          <w:rFonts w:ascii="Tahoma" w:hAnsi="Tahoma" w:cs="Tahoma"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PURPOSE</w:t>
      </w: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Pechanga Resort &amp; Casino is firmly committed to the value of education and continuous personal growth and learning.  PR&amp;C has developed a scholarship program, targeted specifically towards its Team Member’s children</w:t>
      </w:r>
    </w:p>
    <w:p w:rsidR="00877D97" w:rsidRPr="00275E54" w:rsidRDefault="00877D97" w:rsidP="00410441">
      <w:pPr>
        <w:rPr>
          <w:rFonts w:ascii="Tahoma" w:hAnsi="Tahoma" w:cs="Tahoma"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SCOPE</w:t>
      </w: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</w:p>
    <w:p w:rsidR="00275E54" w:rsidRPr="00275E54" w:rsidRDefault="00877D97" w:rsidP="00410441">
      <w:p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All PR&amp;C Team Member</w:t>
      </w:r>
      <w:r w:rsidR="00AC5BD1">
        <w:rPr>
          <w:rFonts w:ascii="Tahoma" w:hAnsi="Tahoma" w:cs="Tahoma"/>
          <w:szCs w:val="20"/>
        </w:rPr>
        <w:t>s</w:t>
      </w:r>
    </w:p>
    <w:p w:rsidR="00275E54" w:rsidRPr="00275E54" w:rsidRDefault="00275E54" w:rsidP="00410441">
      <w:pPr>
        <w:rPr>
          <w:rFonts w:ascii="Tahoma" w:hAnsi="Tahoma" w:cs="Tahoma"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PRACTICE:</w:t>
      </w:r>
    </w:p>
    <w:p w:rsidR="00877D97" w:rsidRPr="00275E54" w:rsidRDefault="00877D97" w:rsidP="00FC7438">
      <w:pPr>
        <w:ind w:left="1440"/>
        <w:rPr>
          <w:rFonts w:ascii="Tahoma" w:hAnsi="Tahoma" w:cs="Tahoma"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T</w:t>
      </w:r>
      <w:r w:rsidR="00832610" w:rsidRPr="00275E54">
        <w:rPr>
          <w:rFonts w:ascii="Tahoma" w:hAnsi="Tahoma" w:cs="Tahoma"/>
          <w:b/>
          <w:szCs w:val="20"/>
        </w:rPr>
        <w:t>welve</w:t>
      </w:r>
      <w:r w:rsidRPr="00275E54">
        <w:rPr>
          <w:rFonts w:ascii="Tahoma" w:hAnsi="Tahoma" w:cs="Tahoma"/>
          <w:b/>
          <w:szCs w:val="20"/>
        </w:rPr>
        <w:t xml:space="preserve"> $1,000.00 scholarships will be available on a fiscal year basis for Team Members’ </w:t>
      </w:r>
      <w:r w:rsidR="006B4085" w:rsidRPr="00275E54">
        <w:rPr>
          <w:rFonts w:ascii="Tahoma" w:hAnsi="Tahoma" w:cs="Tahoma"/>
          <w:b/>
          <w:szCs w:val="20"/>
        </w:rPr>
        <w:t xml:space="preserve">dependent </w:t>
      </w:r>
      <w:r w:rsidRPr="00275E54">
        <w:rPr>
          <w:rFonts w:ascii="Tahoma" w:hAnsi="Tahoma" w:cs="Tahoma"/>
          <w:b/>
          <w:szCs w:val="20"/>
        </w:rPr>
        <w:t>children who apply and are selected to pursue a degree at an accredited college or vocational school. Vice Presidents are not eligible to participate in this program.</w:t>
      </w: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ab/>
      </w:r>
      <w:r w:rsidRPr="00275E54">
        <w:rPr>
          <w:rFonts w:ascii="Tahoma" w:hAnsi="Tahoma" w:cs="Tahoma"/>
          <w:b/>
          <w:szCs w:val="20"/>
        </w:rPr>
        <w:tab/>
        <w:t>Eligibility:</w:t>
      </w:r>
    </w:p>
    <w:p w:rsidR="00877D97" w:rsidRPr="00275E54" w:rsidRDefault="00877D97" w:rsidP="00410441">
      <w:pPr>
        <w:rPr>
          <w:rFonts w:ascii="Tahoma" w:hAnsi="Tahoma" w:cs="Tahoma"/>
          <w:b/>
          <w:szCs w:val="20"/>
        </w:rPr>
      </w:pPr>
    </w:p>
    <w:p w:rsidR="00877D97" w:rsidRPr="00275E54" w:rsidRDefault="00877D97" w:rsidP="00410441">
      <w:p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b/>
          <w:szCs w:val="20"/>
        </w:rPr>
        <w:tab/>
      </w:r>
      <w:r w:rsidRPr="00275E54">
        <w:rPr>
          <w:rFonts w:ascii="Tahoma" w:hAnsi="Tahoma" w:cs="Tahoma"/>
          <w:b/>
          <w:szCs w:val="20"/>
        </w:rPr>
        <w:tab/>
      </w:r>
      <w:r w:rsidRPr="00275E54">
        <w:rPr>
          <w:rFonts w:ascii="Tahoma" w:hAnsi="Tahoma" w:cs="Tahoma"/>
          <w:szCs w:val="20"/>
        </w:rPr>
        <w:t>To be eligible to receive a scholarship, the Team Member’s child must:</w:t>
      </w:r>
    </w:p>
    <w:p w:rsidR="00877D97" w:rsidRPr="00275E54" w:rsidRDefault="00877D97" w:rsidP="00E9474E">
      <w:pPr>
        <w:numPr>
          <w:ilvl w:val="0"/>
          <w:numId w:val="43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 xml:space="preserve"> Be a dependent of a Regular, Full Time Member of Pechanga Resort and Casino.</w:t>
      </w:r>
    </w:p>
    <w:p w:rsidR="00877D97" w:rsidRPr="00275E54" w:rsidRDefault="00877D97" w:rsidP="00E9474E">
      <w:pPr>
        <w:numPr>
          <w:ilvl w:val="0"/>
          <w:numId w:val="43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The Team Member’s child must plan to pursue a degree at an accredited college or vocational school.</w:t>
      </w:r>
    </w:p>
    <w:p w:rsidR="00877D97" w:rsidRPr="00275E54" w:rsidRDefault="00877D97" w:rsidP="00E9474E">
      <w:pPr>
        <w:numPr>
          <w:ilvl w:val="0"/>
          <w:numId w:val="43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 xml:space="preserve">Team Members may make application for scholarships for </w:t>
      </w:r>
      <w:r w:rsidR="00832610" w:rsidRPr="00275E54">
        <w:rPr>
          <w:rFonts w:ascii="Tahoma" w:hAnsi="Tahoma" w:cs="Tahoma"/>
          <w:szCs w:val="20"/>
        </w:rPr>
        <w:t>their child if they are currently enrolled.</w:t>
      </w:r>
    </w:p>
    <w:p w:rsidR="00832610" w:rsidRPr="00275E54" w:rsidRDefault="00BD38B6" w:rsidP="00E9474E">
      <w:pPr>
        <w:numPr>
          <w:ilvl w:val="0"/>
          <w:numId w:val="43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Team Member</w:t>
      </w:r>
      <w:r w:rsidR="00832610" w:rsidRPr="00275E54">
        <w:rPr>
          <w:rFonts w:ascii="Tahoma" w:hAnsi="Tahoma" w:cs="Tahoma"/>
          <w:szCs w:val="20"/>
        </w:rPr>
        <w:t xml:space="preserve">s can only receive one $1,000 scholarship per </w:t>
      </w:r>
      <w:r w:rsidR="00C83E38" w:rsidRPr="006A1BFA">
        <w:rPr>
          <w:rFonts w:ascii="Tahoma" w:hAnsi="Tahoma" w:cs="Tahoma"/>
          <w:szCs w:val="20"/>
        </w:rPr>
        <w:t>household (D</w:t>
      </w:r>
      <w:r w:rsidR="00832610" w:rsidRPr="006A1BFA">
        <w:rPr>
          <w:rFonts w:ascii="Tahoma" w:hAnsi="Tahoma" w:cs="Tahoma"/>
          <w:szCs w:val="20"/>
        </w:rPr>
        <w:t xml:space="preserve">ependent </w:t>
      </w:r>
      <w:r w:rsidR="00C83E38" w:rsidRPr="006A1BFA">
        <w:rPr>
          <w:rFonts w:ascii="Tahoma" w:hAnsi="Tahoma" w:cs="Tahoma"/>
          <w:szCs w:val="20"/>
        </w:rPr>
        <w:t>C</w:t>
      </w:r>
      <w:r w:rsidR="00832610" w:rsidRPr="006A1BFA">
        <w:rPr>
          <w:rFonts w:ascii="Tahoma" w:hAnsi="Tahoma" w:cs="Tahoma"/>
          <w:szCs w:val="20"/>
        </w:rPr>
        <w:t>hild</w:t>
      </w:r>
      <w:r w:rsidR="00C83E38" w:rsidRPr="006A1BFA">
        <w:rPr>
          <w:rFonts w:ascii="Tahoma" w:hAnsi="Tahoma" w:cs="Tahoma"/>
          <w:szCs w:val="20"/>
        </w:rPr>
        <w:t>)</w:t>
      </w:r>
      <w:r w:rsidR="00832610" w:rsidRPr="006A1BFA">
        <w:rPr>
          <w:rFonts w:ascii="Tahoma" w:hAnsi="Tahoma" w:cs="Tahoma"/>
          <w:szCs w:val="20"/>
        </w:rPr>
        <w:t>.</w:t>
      </w:r>
    </w:p>
    <w:p w:rsidR="00877D97" w:rsidRPr="00275E54" w:rsidRDefault="00877D97" w:rsidP="009D5628">
      <w:pPr>
        <w:ind w:left="1440"/>
        <w:rPr>
          <w:rFonts w:ascii="Tahoma" w:hAnsi="Tahoma" w:cs="Tahoma"/>
          <w:szCs w:val="20"/>
        </w:rPr>
      </w:pPr>
    </w:p>
    <w:p w:rsidR="00877D97" w:rsidRPr="00275E54" w:rsidRDefault="00877D97" w:rsidP="009D5628">
      <w:pPr>
        <w:ind w:left="1440"/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Selection Criteria:</w:t>
      </w:r>
    </w:p>
    <w:p w:rsidR="00877D97" w:rsidRPr="00275E54" w:rsidRDefault="00877D97" w:rsidP="009D5628">
      <w:pPr>
        <w:ind w:left="1440"/>
        <w:rPr>
          <w:rFonts w:ascii="Tahoma" w:hAnsi="Tahoma" w:cs="Tahoma"/>
          <w:b/>
          <w:szCs w:val="20"/>
        </w:rPr>
      </w:pPr>
    </w:p>
    <w:p w:rsidR="00877D97" w:rsidRPr="00275E54" w:rsidRDefault="00877D97" w:rsidP="009D5628">
      <w:pPr>
        <w:pStyle w:val="ListParagraph"/>
        <w:numPr>
          <w:ilvl w:val="0"/>
          <w:numId w:val="44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The dependent child must: provide a written essay on how this advanced learning will enhance their personal growth and development, and what they plan to do with the education when they graduate.</w:t>
      </w:r>
    </w:p>
    <w:p w:rsidR="00877D97" w:rsidRPr="00275E54" w:rsidRDefault="00877D97" w:rsidP="009D5628">
      <w:pPr>
        <w:pStyle w:val="ListParagraph"/>
        <w:numPr>
          <w:ilvl w:val="0"/>
          <w:numId w:val="44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lastRenderedPageBreak/>
        <w:t>Provide a letter of referral and/or recommendation from other than a relative describing academic or citizenship achievements.</w:t>
      </w:r>
    </w:p>
    <w:p w:rsidR="00832610" w:rsidRPr="00275E54" w:rsidRDefault="00832610" w:rsidP="009D5628">
      <w:pPr>
        <w:pStyle w:val="ListParagraph"/>
        <w:numPr>
          <w:ilvl w:val="0"/>
          <w:numId w:val="44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Provide proof on college/university letterhead that they are currently enrolled.</w:t>
      </w:r>
    </w:p>
    <w:p w:rsidR="00877D97" w:rsidRPr="00275E54" w:rsidRDefault="00877D97" w:rsidP="009D5628">
      <w:pPr>
        <w:ind w:left="1440"/>
        <w:rPr>
          <w:rFonts w:ascii="Tahoma" w:hAnsi="Tahoma" w:cs="Tahoma"/>
          <w:szCs w:val="20"/>
        </w:rPr>
      </w:pPr>
    </w:p>
    <w:p w:rsidR="00877D97" w:rsidRPr="00275E54" w:rsidRDefault="00877D97" w:rsidP="009D5628">
      <w:pPr>
        <w:ind w:left="1440"/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Selection:</w:t>
      </w:r>
    </w:p>
    <w:p w:rsidR="00877D97" w:rsidRPr="00275E54" w:rsidRDefault="00877D97" w:rsidP="009D5628">
      <w:pPr>
        <w:ind w:left="1440"/>
        <w:rPr>
          <w:rFonts w:ascii="Tahoma" w:hAnsi="Tahoma" w:cs="Tahoma"/>
          <w:b/>
          <w:szCs w:val="20"/>
        </w:rPr>
      </w:pPr>
    </w:p>
    <w:p w:rsidR="00877D97" w:rsidRPr="00275E54" w:rsidRDefault="00877D97" w:rsidP="009D5628">
      <w:pPr>
        <w:pStyle w:val="ListParagraph"/>
        <w:numPr>
          <w:ilvl w:val="0"/>
          <w:numId w:val="45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 xml:space="preserve">A committee comprising two to three members of the Pechanga Resort &amp; Casino, led by the </w:t>
      </w:r>
      <w:r w:rsidR="00832610" w:rsidRPr="00275E54">
        <w:rPr>
          <w:rFonts w:ascii="Tahoma" w:hAnsi="Tahoma" w:cs="Tahoma"/>
          <w:szCs w:val="20"/>
        </w:rPr>
        <w:t xml:space="preserve">Team Member </w:t>
      </w:r>
      <w:r w:rsidR="00832610" w:rsidRPr="006A1BFA">
        <w:rPr>
          <w:rFonts w:ascii="Tahoma" w:hAnsi="Tahoma" w:cs="Tahoma"/>
          <w:szCs w:val="20"/>
        </w:rPr>
        <w:t>Programs</w:t>
      </w:r>
      <w:r w:rsidRPr="006A1BFA">
        <w:rPr>
          <w:rFonts w:ascii="Tahoma" w:hAnsi="Tahoma" w:cs="Tahoma"/>
          <w:szCs w:val="20"/>
        </w:rPr>
        <w:t xml:space="preserve"> </w:t>
      </w:r>
      <w:r w:rsidR="0017373F" w:rsidRPr="006A1BFA">
        <w:rPr>
          <w:rFonts w:ascii="Tahoma" w:hAnsi="Tahoma" w:cs="Tahoma"/>
          <w:szCs w:val="20"/>
        </w:rPr>
        <w:t>Department</w:t>
      </w:r>
      <w:r w:rsidR="0017373F" w:rsidRPr="00275E54">
        <w:rPr>
          <w:rFonts w:ascii="Tahoma" w:hAnsi="Tahoma" w:cs="Tahoma"/>
          <w:szCs w:val="20"/>
        </w:rPr>
        <w:t xml:space="preserve"> </w:t>
      </w:r>
      <w:r w:rsidRPr="00275E54">
        <w:rPr>
          <w:rFonts w:ascii="Tahoma" w:hAnsi="Tahoma" w:cs="Tahoma"/>
          <w:szCs w:val="20"/>
        </w:rPr>
        <w:t>will review all applications for eligibility and selection.</w:t>
      </w:r>
    </w:p>
    <w:p w:rsidR="00877D97" w:rsidRPr="00275E54" w:rsidRDefault="00877D97" w:rsidP="009D5628">
      <w:pPr>
        <w:pStyle w:val="ListParagraph"/>
        <w:numPr>
          <w:ilvl w:val="0"/>
          <w:numId w:val="45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The PDC Board will make the final decision for scholarship awards.</w:t>
      </w:r>
    </w:p>
    <w:p w:rsidR="00877D97" w:rsidRPr="00275E54" w:rsidRDefault="00877D97" w:rsidP="009D5628">
      <w:pPr>
        <w:ind w:left="1440"/>
        <w:rPr>
          <w:rFonts w:ascii="Tahoma" w:hAnsi="Tahoma" w:cs="Tahoma"/>
          <w:b/>
          <w:szCs w:val="20"/>
        </w:rPr>
      </w:pPr>
      <w:r w:rsidRPr="00275E54">
        <w:rPr>
          <w:rFonts w:ascii="Tahoma" w:hAnsi="Tahoma" w:cs="Tahoma"/>
          <w:b/>
          <w:szCs w:val="20"/>
        </w:rPr>
        <w:t>Payment:</w:t>
      </w:r>
    </w:p>
    <w:p w:rsidR="00877D97" w:rsidRPr="00275E54" w:rsidRDefault="00877D97" w:rsidP="009D5628">
      <w:pPr>
        <w:ind w:left="1440"/>
        <w:rPr>
          <w:rFonts w:ascii="Tahoma" w:hAnsi="Tahoma" w:cs="Tahoma"/>
          <w:szCs w:val="20"/>
        </w:rPr>
      </w:pPr>
    </w:p>
    <w:p w:rsidR="00877D97" w:rsidRPr="00275E54" w:rsidRDefault="00877D97" w:rsidP="009D5628">
      <w:pPr>
        <w:pStyle w:val="ListParagraph"/>
        <w:numPr>
          <w:ilvl w:val="0"/>
          <w:numId w:val="46"/>
        </w:numPr>
        <w:rPr>
          <w:rFonts w:ascii="Tahoma" w:hAnsi="Tahoma" w:cs="Tahoma"/>
          <w:szCs w:val="20"/>
        </w:rPr>
      </w:pPr>
      <w:r w:rsidRPr="00275E54">
        <w:rPr>
          <w:rFonts w:ascii="Tahoma" w:hAnsi="Tahoma" w:cs="Tahoma"/>
          <w:szCs w:val="20"/>
        </w:rPr>
        <w:t>Payment will be made to the college or university upon providing evidence of successful admission.</w:t>
      </w:r>
    </w:p>
    <w:p w:rsidR="00877D97" w:rsidRDefault="00877D97" w:rsidP="009D5628">
      <w:pPr>
        <w:ind w:left="1440"/>
        <w:rPr>
          <w:sz w:val="22"/>
          <w:szCs w:val="22"/>
        </w:rPr>
      </w:pPr>
    </w:p>
    <w:p w:rsidR="00877D97" w:rsidRDefault="00877D97" w:rsidP="009D5628">
      <w:pPr>
        <w:ind w:left="1440"/>
        <w:rPr>
          <w:sz w:val="22"/>
          <w:szCs w:val="22"/>
        </w:rPr>
      </w:pPr>
    </w:p>
    <w:p w:rsidR="00877D97" w:rsidRPr="00E9474E" w:rsidRDefault="00877D97" w:rsidP="009D5628">
      <w:pPr>
        <w:ind w:left="1440"/>
        <w:rPr>
          <w:sz w:val="22"/>
          <w:szCs w:val="22"/>
        </w:rPr>
      </w:pPr>
    </w:p>
    <w:p w:rsidR="00877D97" w:rsidRDefault="00877D97" w:rsidP="00410441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877D97" w:rsidRDefault="00877D97" w:rsidP="00410441">
      <w:pPr>
        <w:rPr>
          <w:b/>
          <w:sz w:val="28"/>
          <w:szCs w:val="28"/>
        </w:rPr>
      </w:pPr>
    </w:p>
    <w:p w:rsidR="00877D97" w:rsidRDefault="00877D97" w:rsidP="00410441">
      <w:pPr>
        <w:rPr>
          <w:b/>
          <w:sz w:val="28"/>
          <w:szCs w:val="28"/>
        </w:rPr>
      </w:pPr>
    </w:p>
    <w:sectPr w:rsidR="00877D97" w:rsidSect="00C056FD">
      <w:footerReference w:type="even" r:id="rId8"/>
      <w:footerReference w:type="default" r:id="rId9"/>
      <w:pgSz w:w="12240" w:h="15840" w:code="1"/>
      <w:pgMar w:top="1440" w:right="1440" w:bottom="1440" w:left="1440" w:header="90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4E34" w:rsidRDefault="002B4E34">
      <w:r>
        <w:separator/>
      </w:r>
    </w:p>
  </w:endnote>
  <w:endnote w:type="continuationSeparator" w:id="0">
    <w:p w:rsidR="002B4E34" w:rsidRDefault="002B4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7D97" w:rsidRDefault="00877D97" w:rsidP="00956EE6">
    <w:pPr>
      <w:pStyle w:val="Footer"/>
      <w:framePr w:wrap="around" w:vAnchor="text" w:hAnchor="margin" w:xAlign="right" w:y="1"/>
      <w:rPr>
        <w:rStyle w:val="PageNumber"/>
        <w:rFonts w:cs="Arial"/>
      </w:rPr>
    </w:pPr>
    <w:r>
      <w:rPr>
        <w:rStyle w:val="PageNumber"/>
        <w:rFonts w:cs="Arial"/>
      </w:rPr>
      <w:fldChar w:fldCharType="begin"/>
    </w:r>
    <w:r>
      <w:rPr>
        <w:rStyle w:val="PageNumber"/>
        <w:rFonts w:cs="Arial"/>
      </w:rPr>
      <w:instrText xml:space="preserve">PAGE  </w:instrText>
    </w:r>
    <w:r>
      <w:rPr>
        <w:rStyle w:val="PageNumber"/>
        <w:rFonts w:cs="Arial"/>
      </w:rPr>
      <w:fldChar w:fldCharType="end"/>
    </w:r>
  </w:p>
  <w:p w:rsidR="00877D97" w:rsidRDefault="00877D97" w:rsidP="00FF09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77D97" w:rsidRPr="008B43EF" w:rsidRDefault="00877D97" w:rsidP="004C0A5A">
    <w:pPr>
      <w:pStyle w:val="Footer"/>
      <w:pBdr>
        <w:top w:val="single" w:sz="12" w:space="0" w:color="auto"/>
      </w:pBdr>
      <w:jc w:val="right"/>
    </w:pPr>
    <w:r>
      <w:t>P</w:t>
    </w:r>
    <w:r w:rsidRPr="008B43EF">
      <w:t xml:space="preserve">age </w:t>
    </w:r>
    <w:r w:rsidRPr="008B43EF">
      <w:rPr>
        <w:rStyle w:val="PageNumber"/>
        <w:rFonts w:cs="Arial"/>
      </w:rPr>
      <w:fldChar w:fldCharType="begin"/>
    </w:r>
    <w:r w:rsidRPr="008B43EF">
      <w:rPr>
        <w:rStyle w:val="PageNumber"/>
        <w:rFonts w:cs="Arial"/>
      </w:rPr>
      <w:instrText xml:space="preserve"> PAGE </w:instrText>
    </w:r>
    <w:r w:rsidRPr="008B43EF">
      <w:rPr>
        <w:rStyle w:val="PageNumber"/>
        <w:rFonts w:cs="Arial"/>
      </w:rPr>
      <w:fldChar w:fldCharType="separate"/>
    </w:r>
    <w:r w:rsidR="003C0F9D">
      <w:rPr>
        <w:rStyle w:val="PageNumber"/>
        <w:rFonts w:cs="Arial"/>
        <w:noProof/>
      </w:rPr>
      <w:t>1</w:t>
    </w:r>
    <w:r w:rsidRPr="008B43EF">
      <w:rPr>
        <w:rStyle w:val="PageNumber"/>
        <w:rFonts w:cs="Arial"/>
      </w:rPr>
      <w:fldChar w:fldCharType="end"/>
    </w:r>
  </w:p>
  <w:p w:rsidR="00877D97" w:rsidRPr="008B43EF" w:rsidRDefault="00877D97" w:rsidP="00266870">
    <w:pPr>
      <w:pStyle w:val="Footer"/>
      <w:ind w:right="360"/>
      <w:jc w:val="center"/>
      <w:rPr>
        <w:sz w:val="22"/>
        <w:szCs w:val="22"/>
      </w:rPr>
    </w:pPr>
    <w:r>
      <w:rPr>
        <w:sz w:val="22"/>
        <w:szCs w:val="22"/>
      </w:rPr>
      <w:t xml:space="preserve">       </w:t>
    </w:r>
    <w:r w:rsidRPr="008B43EF">
      <w:rPr>
        <w:sz w:val="22"/>
        <w:szCs w:val="22"/>
      </w:rPr>
      <w:t>PR&amp;C – CONFIDENTIAL</w:t>
    </w:r>
  </w:p>
  <w:p w:rsidR="00877D97" w:rsidRPr="008B43EF" w:rsidRDefault="00877D97" w:rsidP="00266870">
    <w:pPr>
      <w:pStyle w:val="Footer"/>
      <w:ind w:right="360"/>
      <w:jc w:val="center"/>
      <w:rPr>
        <w:sz w:val="22"/>
        <w:szCs w:val="22"/>
      </w:rPr>
    </w:pPr>
  </w:p>
  <w:p w:rsidR="00877D97" w:rsidRPr="00266870" w:rsidRDefault="00877D97" w:rsidP="00266870">
    <w:pPr>
      <w:pStyle w:val="Footer"/>
      <w:jc w:val="center"/>
      <w:rPr>
        <w:rStyle w:val="PageNumber"/>
        <w:rFonts w:cs="Arial"/>
        <w:b/>
        <w:color w:val="000000"/>
        <w:sz w:val="28"/>
        <w:szCs w:val="28"/>
      </w:rPr>
    </w:pPr>
    <w:r>
      <w:rPr>
        <w:rStyle w:val="PageNumber"/>
        <w:rFonts w:cs="Arial"/>
        <w:b/>
        <w:color w:val="000000"/>
        <w:sz w:val="28"/>
        <w:szCs w:val="28"/>
      </w:rPr>
      <w:t>FINAL</w:t>
    </w:r>
  </w:p>
  <w:p w:rsidR="00877D97" w:rsidRPr="002C7BC9" w:rsidRDefault="00877D97" w:rsidP="00266870">
    <w:pPr>
      <w:pStyle w:val="Footer"/>
      <w:jc w:val="center"/>
      <w:rPr>
        <w:rStyle w:val="PageNumber"/>
        <w:rFonts w:cs="Arial"/>
        <w:color w:val="000000"/>
        <w:sz w:val="18"/>
        <w:szCs w:val="18"/>
      </w:rPr>
    </w:pPr>
    <w:r w:rsidRPr="002C7BC9">
      <w:rPr>
        <w:rStyle w:val="PageNumber"/>
        <w:rFonts w:cs="Arial"/>
        <w:color w:val="000000"/>
        <w:sz w:val="18"/>
        <w:szCs w:val="18"/>
      </w:rPr>
      <w:t xml:space="preserve">Revised By:  </w:t>
    </w:r>
    <w:r>
      <w:rPr>
        <w:rStyle w:val="PageNumber"/>
        <w:rFonts w:cs="Arial"/>
        <w:b/>
        <w:color w:val="000000"/>
        <w:sz w:val="18"/>
        <w:szCs w:val="18"/>
      </w:rPr>
      <w:t>Fredda Ponce</w:t>
    </w:r>
  </w:p>
  <w:p w:rsidR="00877D97" w:rsidRPr="002C7BC9" w:rsidRDefault="00877D97" w:rsidP="00266870">
    <w:pPr>
      <w:pStyle w:val="Footer"/>
      <w:jc w:val="center"/>
      <w:rPr>
        <w:b/>
        <w:sz w:val="18"/>
        <w:szCs w:val="18"/>
      </w:rPr>
    </w:pPr>
  </w:p>
  <w:p w:rsidR="00877D97" w:rsidRPr="008B43EF" w:rsidRDefault="00877D97" w:rsidP="00266870">
    <w:pPr>
      <w:pStyle w:val="Footer"/>
      <w:jc w:val="center"/>
      <w:rPr>
        <w:rStyle w:val="PageNumber"/>
        <w:rFonts w:cs="Arial"/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4E34" w:rsidRDefault="002B4E34">
      <w:r>
        <w:separator/>
      </w:r>
    </w:p>
  </w:footnote>
  <w:footnote w:type="continuationSeparator" w:id="0">
    <w:p w:rsidR="002B4E34" w:rsidRDefault="002B4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6615"/>
    <w:multiLevelType w:val="hybridMultilevel"/>
    <w:tmpl w:val="A52E70EC"/>
    <w:lvl w:ilvl="0" w:tplc="894E09EA">
      <w:start w:val="1"/>
      <w:numFmt w:val="decimal"/>
      <w:lvlText w:val="%1.)"/>
      <w:lvlJc w:val="left"/>
      <w:pPr>
        <w:tabs>
          <w:tab w:val="num" w:pos="-630"/>
        </w:tabs>
        <w:ind w:left="-630" w:hanging="360"/>
      </w:pPr>
      <w:rPr>
        <w:rFonts w:cs="Times New Roman" w:hint="default"/>
      </w:rPr>
    </w:lvl>
    <w:lvl w:ilvl="1" w:tplc="1DF6B284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990"/>
        </w:tabs>
        <w:ind w:left="990" w:hanging="36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tabs>
          <w:tab w:val="num" w:pos="1530"/>
        </w:tabs>
        <w:ind w:left="1530" w:hanging="360"/>
      </w:pPr>
      <w:rPr>
        <w:rFonts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250"/>
        </w:tabs>
        <w:ind w:left="22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4410"/>
        </w:tabs>
        <w:ind w:left="44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130"/>
        </w:tabs>
        <w:ind w:left="5130" w:hanging="180"/>
      </w:pPr>
      <w:rPr>
        <w:rFonts w:cs="Times New Roman"/>
      </w:rPr>
    </w:lvl>
  </w:abstractNum>
  <w:abstractNum w:abstractNumId="1" w15:restartNumberingAfterBreak="0">
    <w:nsid w:val="03D81CB6"/>
    <w:multiLevelType w:val="hybridMultilevel"/>
    <w:tmpl w:val="52561042"/>
    <w:lvl w:ilvl="0" w:tplc="8452C84A">
      <w:start w:val="1"/>
      <w:numFmt w:val="lowerLetter"/>
      <w:lvlText w:val="%1."/>
      <w:lvlJc w:val="left"/>
      <w:pPr>
        <w:ind w:left="32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2" w15:restartNumberingAfterBreak="0">
    <w:nsid w:val="085F4BB8"/>
    <w:multiLevelType w:val="hybridMultilevel"/>
    <w:tmpl w:val="0B840C26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094725AD"/>
    <w:multiLevelType w:val="hybridMultilevel"/>
    <w:tmpl w:val="DD0CB93A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0D64681F"/>
    <w:multiLevelType w:val="hybridMultilevel"/>
    <w:tmpl w:val="7F6A89F0"/>
    <w:lvl w:ilvl="0" w:tplc="7FB2612C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cs="Times New Roman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0D813858"/>
    <w:multiLevelType w:val="hybridMultilevel"/>
    <w:tmpl w:val="F976ADFA"/>
    <w:lvl w:ilvl="0" w:tplc="2666A0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F3082576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0E8E04C5"/>
    <w:multiLevelType w:val="hybridMultilevel"/>
    <w:tmpl w:val="69FC59F8"/>
    <w:lvl w:ilvl="0" w:tplc="D4DA5124">
      <w:start w:val="1"/>
      <w:numFmt w:val="lowerLetter"/>
      <w:lvlText w:val="%1."/>
      <w:lvlJc w:val="left"/>
      <w:pPr>
        <w:ind w:left="32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7" w15:restartNumberingAfterBreak="0">
    <w:nsid w:val="0F821D7E"/>
    <w:multiLevelType w:val="hybridMultilevel"/>
    <w:tmpl w:val="3E92E5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780F00"/>
    <w:multiLevelType w:val="hybridMultilevel"/>
    <w:tmpl w:val="BDE802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118C66CE"/>
    <w:multiLevelType w:val="hybridMultilevel"/>
    <w:tmpl w:val="88FEE538"/>
    <w:lvl w:ilvl="0" w:tplc="7FB2612C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  <w:rPr>
        <w:rFonts w:cs="Times New Roman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10" w15:restartNumberingAfterBreak="0">
    <w:nsid w:val="118D7EA1"/>
    <w:multiLevelType w:val="hybridMultilevel"/>
    <w:tmpl w:val="FFB0B6EA"/>
    <w:lvl w:ilvl="0" w:tplc="7FB2612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141C1FF2"/>
    <w:multiLevelType w:val="hybridMultilevel"/>
    <w:tmpl w:val="01927C32"/>
    <w:lvl w:ilvl="0" w:tplc="13866A7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51B5D0C"/>
    <w:multiLevelType w:val="hybridMultilevel"/>
    <w:tmpl w:val="DBD64D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160D1ED5"/>
    <w:multiLevelType w:val="multilevel"/>
    <w:tmpl w:val="F3E439F6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19B57DB5"/>
    <w:multiLevelType w:val="hybridMultilevel"/>
    <w:tmpl w:val="A1501DB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C3E3EEB"/>
    <w:multiLevelType w:val="hybridMultilevel"/>
    <w:tmpl w:val="6D721E46"/>
    <w:lvl w:ilvl="0" w:tplc="B9626C62">
      <w:start w:val="1"/>
      <w:numFmt w:val="lowerLetter"/>
      <w:lvlText w:val="%1."/>
      <w:lvlJc w:val="left"/>
      <w:pPr>
        <w:ind w:left="32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16" w15:restartNumberingAfterBreak="0">
    <w:nsid w:val="1CA22873"/>
    <w:multiLevelType w:val="hybridMultilevel"/>
    <w:tmpl w:val="F3E439F6"/>
    <w:lvl w:ilvl="0" w:tplc="7FB2612C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/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1DEE7C4B"/>
    <w:multiLevelType w:val="hybridMultilevel"/>
    <w:tmpl w:val="213A2104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 w15:restartNumberingAfterBreak="0">
    <w:nsid w:val="206D2823"/>
    <w:multiLevelType w:val="multilevel"/>
    <w:tmpl w:val="2A3EF3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9" w15:restartNumberingAfterBreak="0">
    <w:nsid w:val="29C075EF"/>
    <w:multiLevelType w:val="hybridMultilevel"/>
    <w:tmpl w:val="A832042C"/>
    <w:lvl w:ilvl="0" w:tplc="04090001">
      <w:start w:val="1"/>
      <w:numFmt w:val="bullet"/>
      <w:lvlText w:val=""/>
      <w:lvlJc w:val="left"/>
      <w:pPr>
        <w:tabs>
          <w:tab w:val="num" w:pos="90"/>
        </w:tabs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abstractNum w:abstractNumId="20" w15:restartNumberingAfterBreak="0">
    <w:nsid w:val="2BEF283A"/>
    <w:multiLevelType w:val="hybridMultilevel"/>
    <w:tmpl w:val="CC940950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31722B37"/>
    <w:multiLevelType w:val="multilevel"/>
    <w:tmpl w:val="545EFF1A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/>
        <w:b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sz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22" w15:restartNumberingAfterBreak="0">
    <w:nsid w:val="33FE4D2C"/>
    <w:multiLevelType w:val="hybridMultilevel"/>
    <w:tmpl w:val="B870147C"/>
    <w:lvl w:ilvl="0" w:tplc="04090001">
      <w:start w:val="1"/>
      <w:numFmt w:val="bullet"/>
      <w:lvlText w:val=""/>
      <w:lvlJc w:val="left"/>
      <w:pPr>
        <w:tabs>
          <w:tab w:val="num" w:pos="90"/>
        </w:tabs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abstractNum w:abstractNumId="23" w15:restartNumberingAfterBreak="0">
    <w:nsid w:val="349165D4"/>
    <w:multiLevelType w:val="hybridMultilevel"/>
    <w:tmpl w:val="7D744042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4" w15:restartNumberingAfterBreak="0">
    <w:nsid w:val="3F752C05"/>
    <w:multiLevelType w:val="hybridMultilevel"/>
    <w:tmpl w:val="671C095C"/>
    <w:lvl w:ilvl="0" w:tplc="6966012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 w15:restartNumberingAfterBreak="0">
    <w:nsid w:val="3FFC700A"/>
    <w:multiLevelType w:val="multilevel"/>
    <w:tmpl w:val="358A35C0"/>
    <w:lvl w:ilvl="0">
      <w:start w:val="1"/>
      <w:numFmt w:val="none"/>
      <w:lvlText w:val="b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6" w15:restartNumberingAfterBreak="0">
    <w:nsid w:val="41650B38"/>
    <w:multiLevelType w:val="hybridMultilevel"/>
    <w:tmpl w:val="208E5B9A"/>
    <w:lvl w:ilvl="0" w:tplc="93FCC2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7" w15:restartNumberingAfterBreak="0">
    <w:nsid w:val="41726FE1"/>
    <w:multiLevelType w:val="multilevel"/>
    <w:tmpl w:val="7316B3A0"/>
    <w:lvl w:ilvl="0">
      <w:start w:val="1"/>
      <w:numFmt w:val="none"/>
      <w:lvlText w:val="c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8" w15:restartNumberingAfterBreak="0">
    <w:nsid w:val="44D612AA"/>
    <w:multiLevelType w:val="multilevel"/>
    <w:tmpl w:val="01927C3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5EF27E0"/>
    <w:multiLevelType w:val="hybridMultilevel"/>
    <w:tmpl w:val="F4AE764A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4A741211"/>
    <w:multiLevelType w:val="multilevel"/>
    <w:tmpl w:val="959AC192"/>
    <w:lvl w:ilvl="0">
      <w:start w:val="1"/>
      <w:numFmt w:val="none"/>
      <w:lvlText w:val="a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1" w15:restartNumberingAfterBreak="0">
    <w:nsid w:val="591F53C1"/>
    <w:multiLevelType w:val="multilevel"/>
    <w:tmpl w:val="959AC192"/>
    <w:lvl w:ilvl="0">
      <w:start w:val="1"/>
      <w:numFmt w:val="none"/>
      <w:lvlText w:val="a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sz w:val="22"/>
        <w:szCs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2" w15:restartNumberingAfterBreak="0">
    <w:nsid w:val="5D26355E"/>
    <w:multiLevelType w:val="multilevel"/>
    <w:tmpl w:val="545EFF1A"/>
    <w:lvl w:ilvl="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cs="Times New Roman"/>
        <w:b/>
        <w:sz w:val="24"/>
        <w:szCs w:val="24"/>
      </w:rPr>
    </w:lvl>
    <w:lvl w:ilvl="1">
      <w:start w:val="1"/>
      <w:numFmt w:val="bullet"/>
      <w:lvlText w:val="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sz w:val="24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/>
        <w:b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  <w:rPr>
        <w:rFonts w:cs="Times New Roman"/>
      </w:rPr>
    </w:lvl>
  </w:abstractNum>
  <w:abstractNum w:abstractNumId="33" w15:restartNumberingAfterBreak="0">
    <w:nsid w:val="601E333A"/>
    <w:multiLevelType w:val="multilevel"/>
    <w:tmpl w:val="B80C4FC2"/>
    <w:lvl w:ilvl="0">
      <w:start w:val="1"/>
      <w:numFmt w:val="none"/>
      <w:lvlText w:val="a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4" w15:restartNumberingAfterBreak="0">
    <w:nsid w:val="610A7C66"/>
    <w:multiLevelType w:val="hybridMultilevel"/>
    <w:tmpl w:val="9978FA1E"/>
    <w:lvl w:ilvl="0" w:tplc="EF0AD7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35" w15:restartNumberingAfterBreak="0">
    <w:nsid w:val="635D41C2"/>
    <w:multiLevelType w:val="hybridMultilevel"/>
    <w:tmpl w:val="22A44194"/>
    <w:lvl w:ilvl="0" w:tplc="5742DE24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5A820C4"/>
    <w:multiLevelType w:val="hybridMultilevel"/>
    <w:tmpl w:val="FBA21F42"/>
    <w:lvl w:ilvl="0" w:tplc="BAE6A1F6">
      <w:start w:val="1"/>
      <w:numFmt w:val="decimal"/>
      <w:lvlText w:val="%1)"/>
      <w:lvlJc w:val="left"/>
      <w:pPr>
        <w:tabs>
          <w:tab w:val="num" w:pos="-630"/>
        </w:tabs>
        <w:ind w:left="-63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"/>
        </w:tabs>
        <w:ind w:left="9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810"/>
        </w:tabs>
        <w:ind w:left="81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530"/>
        </w:tabs>
        <w:ind w:left="153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2250"/>
        </w:tabs>
        <w:ind w:left="225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70"/>
        </w:tabs>
        <w:ind w:left="297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4410"/>
        </w:tabs>
        <w:ind w:left="441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5130"/>
        </w:tabs>
        <w:ind w:left="5130" w:hanging="180"/>
      </w:pPr>
      <w:rPr>
        <w:rFonts w:cs="Times New Roman"/>
      </w:rPr>
    </w:lvl>
  </w:abstractNum>
  <w:abstractNum w:abstractNumId="37" w15:restartNumberingAfterBreak="0">
    <w:nsid w:val="66A042A7"/>
    <w:multiLevelType w:val="hybridMultilevel"/>
    <w:tmpl w:val="23E6922C"/>
    <w:lvl w:ilvl="0" w:tplc="03F66B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38" w15:restartNumberingAfterBreak="0">
    <w:nsid w:val="6AA3379F"/>
    <w:multiLevelType w:val="hybridMultilevel"/>
    <w:tmpl w:val="22DA5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C72A65"/>
    <w:multiLevelType w:val="multilevel"/>
    <w:tmpl w:val="88FEE538"/>
    <w:lvl w:ilvl="0">
      <w:start w:val="1"/>
      <w:numFmt w:val="decimal"/>
      <w:lvlText w:val="%1."/>
      <w:lvlJc w:val="left"/>
      <w:pPr>
        <w:tabs>
          <w:tab w:val="num" w:pos="-720"/>
        </w:tabs>
        <w:ind w:left="-720" w:hanging="360"/>
      </w:pPr>
      <w:rPr>
        <w:rFonts w:cs="Times New Roman"/>
        <w:b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  <w:rPr>
        <w:rFonts w:cs="Times New Roman"/>
      </w:rPr>
    </w:lvl>
  </w:abstractNum>
  <w:abstractNum w:abstractNumId="40" w15:restartNumberingAfterBreak="0">
    <w:nsid w:val="6C8501E9"/>
    <w:multiLevelType w:val="multilevel"/>
    <w:tmpl w:val="01927C3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E101E1E"/>
    <w:multiLevelType w:val="multilevel"/>
    <w:tmpl w:val="421457D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42" w15:restartNumberingAfterBreak="0">
    <w:nsid w:val="76D64650"/>
    <w:multiLevelType w:val="hybridMultilevel"/>
    <w:tmpl w:val="DA602B16"/>
    <w:lvl w:ilvl="0" w:tplc="49D4DA44">
      <w:start w:val="1"/>
      <w:numFmt w:val="lowerLetter"/>
      <w:lvlText w:val="%1."/>
      <w:lvlJc w:val="left"/>
      <w:pPr>
        <w:ind w:left="32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43" w15:restartNumberingAfterBreak="0">
    <w:nsid w:val="7B041BB3"/>
    <w:multiLevelType w:val="multilevel"/>
    <w:tmpl w:val="22A441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B6F2363"/>
    <w:multiLevelType w:val="hybridMultilevel"/>
    <w:tmpl w:val="8A346BFA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5" w15:restartNumberingAfterBreak="0">
    <w:nsid w:val="7DC13B0B"/>
    <w:multiLevelType w:val="hybridMultilevel"/>
    <w:tmpl w:val="524C9154"/>
    <w:lvl w:ilvl="0" w:tplc="6D109288">
      <w:start w:val="1"/>
      <w:numFmt w:val="none"/>
      <w:lvlText w:val="3."/>
      <w:lvlJc w:val="left"/>
      <w:pPr>
        <w:tabs>
          <w:tab w:val="num" w:pos="-180"/>
        </w:tabs>
        <w:ind w:left="-180" w:hanging="360"/>
      </w:pPr>
      <w:rPr>
        <w:rFonts w:cs="Times New Roman" w:hint="default"/>
        <w:b/>
        <w:sz w:val="24"/>
        <w:szCs w:val="24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515924055">
    <w:abstractNumId w:val="0"/>
  </w:num>
  <w:num w:numId="2" w16cid:durableId="242422922">
    <w:abstractNumId w:val="38"/>
  </w:num>
  <w:num w:numId="3" w16cid:durableId="775832361">
    <w:abstractNumId w:val="26"/>
  </w:num>
  <w:num w:numId="4" w16cid:durableId="1178696530">
    <w:abstractNumId w:val="34"/>
  </w:num>
  <w:num w:numId="5" w16cid:durableId="953488482">
    <w:abstractNumId w:val="37"/>
  </w:num>
  <w:num w:numId="6" w16cid:durableId="895820320">
    <w:abstractNumId w:val="36"/>
  </w:num>
  <w:num w:numId="7" w16cid:durableId="1551190759">
    <w:abstractNumId w:val="22"/>
  </w:num>
  <w:num w:numId="8" w16cid:durableId="1442872309">
    <w:abstractNumId w:val="19"/>
  </w:num>
  <w:num w:numId="9" w16cid:durableId="935409705">
    <w:abstractNumId w:val="7"/>
  </w:num>
  <w:num w:numId="10" w16cid:durableId="688798728">
    <w:abstractNumId w:val="18"/>
  </w:num>
  <w:num w:numId="11" w16cid:durableId="1277447568">
    <w:abstractNumId w:val="14"/>
  </w:num>
  <w:num w:numId="12" w16cid:durableId="1579293565">
    <w:abstractNumId w:val="10"/>
  </w:num>
  <w:num w:numId="13" w16cid:durableId="1232739403">
    <w:abstractNumId w:val="4"/>
  </w:num>
  <w:num w:numId="14" w16cid:durableId="699547625">
    <w:abstractNumId w:val="9"/>
  </w:num>
  <w:num w:numId="15" w16cid:durableId="378088134">
    <w:abstractNumId w:val="39"/>
  </w:num>
  <w:num w:numId="16" w16cid:durableId="462774842">
    <w:abstractNumId w:val="16"/>
  </w:num>
  <w:num w:numId="17" w16cid:durableId="483738216">
    <w:abstractNumId w:val="13"/>
  </w:num>
  <w:num w:numId="18" w16cid:durableId="1348365187">
    <w:abstractNumId w:val="45"/>
  </w:num>
  <w:num w:numId="19" w16cid:durableId="1586761776">
    <w:abstractNumId w:val="11"/>
  </w:num>
  <w:num w:numId="20" w16cid:durableId="690764078">
    <w:abstractNumId w:val="35"/>
  </w:num>
  <w:num w:numId="21" w16cid:durableId="1811677939">
    <w:abstractNumId w:val="40"/>
  </w:num>
  <w:num w:numId="22" w16cid:durableId="1366098730">
    <w:abstractNumId w:val="32"/>
  </w:num>
  <w:num w:numId="23" w16cid:durableId="205021947">
    <w:abstractNumId w:val="21"/>
  </w:num>
  <w:num w:numId="24" w16cid:durableId="211890714">
    <w:abstractNumId w:val="43"/>
  </w:num>
  <w:num w:numId="25" w16cid:durableId="1294869818">
    <w:abstractNumId w:val="33"/>
  </w:num>
  <w:num w:numId="26" w16cid:durableId="1347099870">
    <w:abstractNumId w:val="31"/>
  </w:num>
  <w:num w:numId="27" w16cid:durableId="719211890">
    <w:abstractNumId w:val="30"/>
  </w:num>
  <w:num w:numId="28" w16cid:durableId="1614626787">
    <w:abstractNumId w:val="25"/>
  </w:num>
  <w:num w:numId="29" w16cid:durableId="998730336">
    <w:abstractNumId w:val="28"/>
  </w:num>
  <w:num w:numId="30" w16cid:durableId="664088433">
    <w:abstractNumId w:val="27"/>
  </w:num>
  <w:num w:numId="31" w16cid:durableId="1197238471">
    <w:abstractNumId w:val="41"/>
  </w:num>
  <w:num w:numId="32" w16cid:durableId="2000036929">
    <w:abstractNumId w:val="24"/>
  </w:num>
  <w:num w:numId="33" w16cid:durableId="109321015">
    <w:abstractNumId w:val="12"/>
  </w:num>
  <w:num w:numId="34" w16cid:durableId="1003968761">
    <w:abstractNumId w:val="8"/>
  </w:num>
  <w:num w:numId="35" w16cid:durableId="45875980">
    <w:abstractNumId w:val="17"/>
  </w:num>
  <w:num w:numId="36" w16cid:durableId="249966545">
    <w:abstractNumId w:val="44"/>
  </w:num>
  <w:num w:numId="37" w16cid:durableId="773132399">
    <w:abstractNumId w:val="3"/>
  </w:num>
  <w:num w:numId="38" w16cid:durableId="948508531">
    <w:abstractNumId w:val="23"/>
  </w:num>
  <w:num w:numId="39" w16cid:durableId="1312177059">
    <w:abstractNumId w:val="20"/>
  </w:num>
  <w:num w:numId="40" w16cid:durableId="408625103">
    <w:abstractNumId w:val="2"/>
  </w:num>
  <w:num w:numId="41" w16cid:durableId="293340342">
    <w:abstractNumId w:val="29"/>
  </w:num>
  <w:num w:numId="42" w16cid:durableId="1477144401">
    <w:abstractNumId w:val="5"/>
  </w:num>
  <w:num w:numId="43" w16cid:durableId="1395933887">
    <w:abstractNumId w:val="6"/>
  </w:num>
  <w:num w:numId="44" w16cid:durableId="1664776384">
    <w:abstractNumId w:val="42"/>
  </w:num>
  <w:num w:numId="45" w16cid:durableId="910851148">
    <w:abstractNumId w:val="15"/>
  </w:num>
  <w:num w:numId="46" w16cid:durableId="1369069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B0"/>
    <w:rsid w:val="00000ACE"/>
    <w:rsid w:val="00012B9B"/>
    <w:rsid w:val="00020221"/>
    <w:rsid w:val="00024073"/>
    <w:rsid w:val="000242F3"/>
    <w:rsid w:val="000513CB"/>
    <w:rsid w:val="00052F8B"/>
    <w:rsid w:val="000536F5"/>
    <w:rsid w:val="000539B3"/>
    <w:rsid w:val="00063D7C"/>
    <w:rsid w:val="00066B1B"/>
    <w:rsid w:val="00073A75"/>
    <w:rsid w:val="0007499D"/>
    <w:rsid w:val="000760BB"/>
    <w:rsid w:val="0007629E"/>
    <w:rsid w:val="0007672A"/>
    <w:rsid w:val="000904CF"/>
    <w:rsid w:val="0009439A"/>
    <w:rsid w:val="000A3BE6"/>
    <w:rsid w:val="000B0731"/>
    <w:rsid w:val="000B19B5"/>
    <w:rsid w:val="000B2BAD"/>
    <w:rsid w:val="000C099E"/>
    <w:rsid w:val="000C55DF"/>
    <w:rsid w:val="000D7A14"/>
    <w:rsid w:val="000D7B11"/>
    <w:rsid w:val="00117AE2"/>
    <w:rsid w:val="00120613"/>
    <w:rsid w:val="001251E5"/>
    <w:rsid w:val="00126788"/>
    <w:rsid w:val="00140F80"/>
    <w:rsid w:val="001476D1"/>
    <w:rsid w:val="00152798"/>
    <w:rsid w:val="00171FCD"/>
    <w:rsid w:val="0017373F"/>
    <w:rsid w:val="00177D93"/>
    <w:rsid w:val="00180C82"/>
    <w:rsid w:val="00192E3B"/>
    <w:rsid w:val="00192F34"/>
    <w:rsid w:val="001945C6"/>
    <w:rsid w:val="001956F9"/>
    <w:rsid w:val="00197721"/>
    <w:rsid w:val="001A1926"/>
    <w:rsid w:val="001A687F"/>
    <w:rsid w:val="001A6CB7"/>
    <w:rsid w:val="001B5D32"/>
    <w:rsid w:val="001B67DE"/>
    <w:rsid w:val="001C1B12"/>
    <w:rsid w:val="001C5980"/>
    <w:rsid w:val="001D51F2"/>
    <w:rsid w:val="001D7779"/>
    <w:rsid w:val="001F5B55"/>
    <w:rsid w:val="00202BC1"/>
    <w:rsid w:val="002169A3"/>
    <w:rsid w:val="00220240"/>
    <w:rsid w:val="00241AAA"/>
    <w:rsid w:val="002467C6"/>
    <w:rsid w:val="0024682C"/>
    <w:rsid w:val="002557A5"/>
    <w:rsid w:val="00264CC6"/>
    <w:rsid w:val="00266870"/>
    <w:rsid w:val="00275E54"/>
    <w:rsid w:val="00281486"/>
    <w:rsid w:val="00283FD0"/>
    <w:rsid w:val="00284758"/>
    <w:rsid w:val="00294980"/>
    <w:rsid w:val="002A57ED"/>
    <w:rsid w:val="002B30B3"/>
    <w:rsid w:val="002B4E34"/>
    <w:rsid w:val="002C344E"/>
    <w:rsid w:val="002C5E27"/>
    <w:rsid w:val="002C6872"/>
    <w:rsid w:val="002C6C42"/>
    <w:rsid w:val="002C7B0C"/>
    <w:rsid w:val="002C7BC9"/>
    <w:rsid w:val="002D092A"/>
    <w:rsid w:val="002E1FC3"/>
    <w:rsid w:val="002E205B"/>
    <w:rsid w:val="002E5EEF"/>
    <w:rsid w:val="002F3582"/>
    <w:rsid w:val="002F423E"/>
    <w:rsid w:val="002F4411"/>
    <w:rsid w:val="002F5D1B"/>
    <w:rsid w:val="002F6FD1"/>
    <w:rsid w:val="00303AC4"/>
    <w:rsid w:val="00322650"/>
    <w:rsid w:val="00325C7C"/>
    <w:rsid w:val="00326B9D"/>
    <w:rsid w:val="00330763"/>
    <w:rsid w:val="0033168C"/>
    <w:rsid w:val="003510D8"/>
    <w:rsid w:val="00351741"/>
    <w:rsid w:val="00363641"/>
    <w:rsid w:val="003723BB"/>
    <w:rsid w:val="00372D10"/>
    <w:rsid w:val="00376974"/>
    <w:rsid w:val="00385B40"/>
    <w:rsid w:val="003936E3"/>
    <w:rsid w:val="003A72F5"/>
    <w:rsid w:val="003A7E23"/>
    <w:rsid w:val="003B6E9E"/>
    <w:rsid w:val="003B7989"/>
    <w:rsid w:val="003C0F9D"/>
    <w:rsid w:val="003C38FB"/>
    <w:rsid w:val="003C6B99"/>
    <w:rsid w:val="003D635E"/>
    <w:rsid w:val="003E6EC3"/>
    <w:rsid w:val="003F015C"/>
    <w:rsid w:val="003F0A81"/>
    <w:rsid w:val="003F2C7F"/>
    <w:rsid w:val="003F2CCA"/>
    <w:rsid w:val="003F62B6"/>
    <w:rsid w:val="003F7E70"/>
    <w:rsid w:val="0040530F"/>
    <w:rsid w:val="00410441"/>
    <w:rsid w:val="00417B46"/>
    <w:rsid w:val="0042149A"/>
    <w:rsid w:val="004266CF"/>
    <w:rsid w:val="00430C7B"/>
    <w:rsid w:val="00432F13"/>
    <w:rsid w:val="00442F6C"/>
    <w:rsid w:val="00446089"/>
    <w:rsid w:val="00460857"/>
    <w:rsid w:val="00463C33"/>
    <w:rsid w:val="00465CD9"/>
    <w:rsid w:val="004737AF"/>
    <w:rsid w:val="00475959"/>
    <w:rsid w:val="004767B8"/>
    <w:rsid w:val="00480312"/>
    <w:rsid w:val="00483C57"/>
    <w:rsid w:val="0049074A"/>
    <w:rsid w:val="00490971"/>
    <w:rsid w:val="004932A1"/>
    <w:rsid w:val="004A2069"/>
    <w:rsid w:val="004A60C9"/>
    <w:rsid w:val="004A656A"/>
    <w:rsid w:val="004A7ABA"/>
    <w:rsid w:val="004B5727"/>
    <w:rsid w:val="004C0A5A"/>
    <w:rsid w:val="004C128C"/>
    <w:rsid w:val="004C3A3E"/>
    <w:rsid w:val="004C65B2"/>
    <w:rsid w:val="004C65F9"/>
    <w:rsid w:val="004D0F07"/>
    <w:rsid w:val="004D3077"/>
    <w:rsid w:val="004D321D"/>
    <w:rsid w:val="004F4FA1"/>
    <w:rsid w:val="004F71A7"/>
    <w:rsid w:val="00500133"/>
    <w:rsid w:val="00505DED"/>
    <w:rsid w:val="00507C92"/>
    <w:rsid w:val="00515BD7"/>
    <w:rsid w:val="00530F0A"/>
    <w:rsid w:val="00532376"/>
    <w:rsid w:val="00537079"/>
    <w:rsid w:val="00550D63"/>
    <w:rsid w:val="00551DA9"/>
    <w:rsid w:val="00553642"/>
    <w:rsid w:val="0055733E"/>
    <w:rsid w:val="00570C12"/>
    <w:rsid w:val="00570F40"/>
    <w:rsid w:val="00571590"/>
    <w:rsid w:val="005800CB"/>
    <w:rsid w:val="00581292"/>
    <w:rsid w:val="00593821"/>
    <w:rsid w:val="005A0300"/>
    <w:rsid w:val="005A4798"/>
    <w:rsid w:val="005A5611"/>
    <w:rsid w:val="005B0420"/>
    <w:rsid w:val="005B0E67"/>
    <w:rsid w:val="005B1B75"/>
    <w:rsid w:val="005B2D09"/>
    <w:rsid w:val="005C1A0F"/>
    <w:rsid w:val="005C2CB2"/>
    <w:rsid w:val="005C3980"/>
    <w:rsid w:val="005D0F57"/>
    <w:rsid w:val="005F0B75"/>
    <w:rsid w:val="00600102"/>
    <w:rsid w:val="00605C97"/>
    <w:rsid w:val="006065D3"/>
    <w:rsid w:val="00606FD1"/>
    <w:rsid w:val="00610E85"/>
    <w:rsid w:val="006128FB"/>
    <w:rsid w:val="006327E8"/>
    <w:rsid w:val="00641351"/>
    <w:rsid w:val="0064563C"/>
    <w:rsid w:val="006509E8"/>
    <w:rsid w:val="006528B3"/>
    <w:rsid w:val="00661CE7"/>
    <w:rsid w:val="0067264D"/>
    <w:rsid w:val="00676E78"/>
    <w:rsid w:val="0068084B"/>
    <w:rsid w:val="00682110"/>
    <w:rsid w:val="00682FCC"/>
    <w:rsid w:val="0068427F"/>
    <w:rsid w:val="00685241"/>
    <w:rsid w:val="0068707B"/>
    <w:rsid w:val="00691457"/>
    <w:rsid w:val="006A1BFA"/>
    <w:rsid w:val="006A1D8E"/>
    <w:rsid w:val="006A2F80"/>
    <w:rsid w:val="006A5595"/>
    <w:rsid w:val="006B0815"/>
    <w:rsid w:val="006B1007"/>
    <w:rsid w:val="006B11DA"/>
    <w:rsid w:val="006B2DA5"/>
    <w:rsid w:val="006B4085"/>
    <w:rsid w:val="006B4C9E"/>
    <w:rsid w:val="006B4F9F"/>
    <w:rsid w:val="006B57DB"/>
    <w:rsid w:val="006B5827"/>
    <w:rsid w:val="006B6D57"/>
    <w:rsid w:val="006B77F1"/>
    <w:rsid w:val="006C144B"/>
    <w:rsid w:val="006C4058"/>
    <w:rsid w:val="006C58D4"/>
    <w:rsid w:val="006D143A"/>
    <w:rsid w:val="006D42C7"/>
    <w:rsid w:val="006D4530"/>
    <w:rsid w:val="006E7020"/>
    <w:rsid w:val="006F12A3"/>
    <w:rsid w:val="006F1AC1"/>
    <w:rsid w:val="006F2D89"/>
    <w:rsid w:val="006F55BF"/>
    <w:rsid w:val="007059B5"/>
    <w:rsid w:val="00705AC9"/>
    <w:rsid w:val="0070752D"/>
    <w:rsid w:val="00710FC1"/>
    <w:rsid w:val="00713854"/>
    <w:rsid w:val="007144E5"/>
    <w:rsid w:val="00720A73"/>
    <w:rsid w:val="0072110A"/>
    <w:rsid w:val="00722914"/>
    <w:rsid w:val="00722F94"/>
    <w:rsid w:val="0072490E"/>
    <w:rsid w:val="00732342"/>
    <w:rsid w:val="0073790B"/>
    <w:rsid w:val="00742ED0"/>
    <w:rsid w:val="00744D69"/>
    <w:rsid w:val="00751F74"/>
    <w:rsid w:val="007541C6"/>
    <w:rsid w:val="007605C0"/>
    <w:rsid w:val="00760751"/>
    <w:rsid w:val="00767451"/>
    <w:rsid w:val="00775ADA"/>
    <w:rsid w:val="00783429"/>
    <w:rsid w:val="0078342F"/>
    <w:rsid w:val="00795331"/>
    <w:rsid w:val="007A0473"/>
    <w:rsid w:val="007A1D16"/>
    <w:rsid w:val="007A22F0"/>
    <w:rsid w:val="007A4961"/>
    <w:rsid w:val="007B0285"/>
    <w:rsid w:val="007B5F0E"/>
    <w:rsid w:val="007C1CA0"/>
    <w:rsid w:val="007C49EA"/>
    <w:rsid w:val="007C6D78"/>
    <w:rsid w:val="007C7B40"/>
    <w:rsid w:val="007D318B"/>
    <w:rsid w:val="007D4E28"/>
    <w:rsid w:val="007D598A"/>
    <w:rsid w:val="007F5593"/>
    <w:rsid w:val="00802D8C"/>
    <w:rsid w:val="0080792F"/>
    <w:rsid w:val="0081193F"/>
    <w:rsid w:val="00813EDC"/>
    <w:rsid w:val="0081507D"/>
    <w:rsid w:val="00816452"/>
    <w:rsid w:val="00823CF8"/>
    <w:rsid w:val="00832591"/>
    <w:rsid w:val="00832610"/>
    <w:rsid w:val="00832926"/>
    <w:rsid w:val="008331F4"/>
    <w:rsid w:val="008431F8"/>
    <w:rsid w:val="00846834"/>
    <w:rsid w:val="0085755E"/>
    <w:rsid w:val="008627DF"/>
    <w:rsid w:val="00877D97"/>
    <w:rsid w:val="00881B69"/>
    <w:rsid w:val="00887425"/>
    <w:rsid w:val="00896693"/>
    <w:rsid w:val="008B43EF"/>
    <w:rsid w:val="008B528F"/>
    <w:rsid w:val="008B6236"/>
    <w:rsid w:val="008C5481"/>
    <w:rsid w:val="008D1154"/>
    <w:rsid w:val="008D149C"/>
    <w:rsid w:val="008D3E59"/>
    <w:rsid w:val="008E0A4A"/>
    <w:rsid w:val="008E1B7E"/>
    <w:rsid w:val="008E376D"/>
    <w:rsid w:val="008F5210"/>
    <w:rsid w:val="00902714"/>
    <w:rsid w:val="009209BB"/>
    <w:rsid w:val="00923059"/>
    <w:rsid w:val="00933DB4"/>
    <w:rsid w:val="00942DCA"/>
    <w:rsid w:val="009452AB"/>
    <w:rsid w:val="0095156D"/>
    <w:rsid w:val="009554B7"/>
    <w:rsid w:val="00956EE6"/>
    <w:rsid w:val="00964ABD"/>
    <w:rsid w:val="00964EED"/>
    <w:rsid w:val="009725AE"/>
    <w:rsid w:val="00973272"/>
    <w:rsid w:val="00974B5B"/>
    <w:rsid w:val="0099444F"/>
    <w:rsid w:val="009B583C"/>
    <w:rsid w:val="009C372D"/>
    <w:rsid w:val="009C3E61"/>
    <w:rsid w:val="009C7AB6"/>
    <w:rsid w:val="009D05DB"/>
    <w:rsid w:val="009D5628"/>
    <w:rsid w:val="009E1051"/>
    <w:rsid w:val="009E2BA5"/>
    <w:rsid w:val="009E78F7"/>
    <w:rsid w:val="009F03ED"/>
    <w:rsid w:val="009F441F"/>
    <w:rsid w:val="009F6A7F"/>
    <w:rsid w:val="009F7286"/>
    <w:rsid w:val="00A038B0"/>
    <w:rsid w:val="00A05751"/>
    <w:rsid w:val="00A11067"/>
    <w:rsid w:val="00A222EC"/>
    <w:rsid w:val="00A365BD"/>
    <w:rsid w:val="00A369EC"/>
    <w:rsid w:val="00A41A16"/>
    <w:rsid w:val="00A43896"/>
    <w:rsid w:val="00A53090"/>
    <w:rsid w:val="00A5366A"/>
    <w:rsid w:val="00A53EFF"/>
    <w:rsid w:val="00A53FBD"/>
    <w:rsid w:val="00A632B2"/>
    <w:rsid w:val="00A66358"/>
    <w:rsid w:val="00A879A4"/>
    <w:rsid w:val="00A90668"/>
    <w:rsid w:val="00A92880"/>
    <w:rsid w:val="00AA107E"/>
    <w:rsid w:val="00AA1A12"/>
    <w:rsid w:val="00AA71A9"/>
    <w:rsid w:val="00AA781A"/>
    <w:rsid w:val="00AB2804"/>
    <w:rsid w:val="00AC3F55"/>
    <w:rsid w:val="00AC42FA"/>
    <w:rsid w:val="00AC4366"/>
    <w:rsid w:val="00AC5BD1"/>
    <w:rsid w:val="00AE2AB2"/>
    <w:rsid w:val="00AE77D4"/>
    <w:rsid w:val="00AF2B4E"/>
    <w:rsid w:val="00B009B9"/>
    <w:rsid w:val="00B01C18"/>
    <w:rsid w:val="00B0699B"/>
    <w:rsid w:val="00B10E28"/>
    <w:rsid w:val="00B10E6E"/>
    <w:rsid w:val="00B15DD7"/>
    <w:rsid w:val="00B34E15"/>
    <w:rsid w:val="00B604D2"/>
    <w:rsid w:val="00B607F3"/>
    <w:rsid w:val="00B61634"/>
    <w:rsid w:val="00B61CFC"/>
    <w:rsid w:val="00B65335"/>
    <w:rsid w:val="00B670D4"/>
    <w:rsid w:val="00B70447"/>
    <w:rsid w:val="00B748D5"/>
    <w:rsid w:val="00B7756B"/>
    <w:rsid w:val="00B81FC2"/>
    <w:rsid w:val="00B848A1"/>
    <w:rsid w:val="00B85D42"/>
    <w:rsid w:val="00B86733"/>
    <w:rsid w:val="00B903B0"/>
    <w:rsid w:val="00BB497E"/>
    <w:rsid w:val="00BB6130"/>
    <w:rsid w:val="00BD38B6"/>
    <w:rsid w:val="00BD76FB"/>
    <w:rsid w:val="00BE546C"/>
    <w:rsid w:val="00BF0B46"/>
    <w:rsid w:val="00C056FD"/>
    <w:rsid w:val="00C06A96"/>
    <w:rsid w:val="00C1324F"/>
    <w:rsid w:val="00C17606"/>
    <w:rsid w:val="00C27970"/>
    <w:rsid w:val="00C354E2"/>
    <w:rsid w:val="00C356A6"/>
    <w:rsid w:val="00C35ACC"/>
    <w:rsid w:val="00C35B5D"/>
    <w:rsid w:val="00C375F0"/>
    <w:rsid w:val="00C41FF0"/>
    <w:rsid w:val="00C46696"/>
    <w:rsid w:val="00C602BD"/>
    <w:rsid w:val="00C612C9"/>
    <w:rsid w:val="00C614A9"/>
    <w:rsid w:val="00C63F0E"/>
    <w:rsid w:val="00C66D99"/>
    <w:rsid w:val="00C7090B"/>
    <w:rsid w:val="00C73A13"/>
    <w:rsid w:val="00C7682C"/>
    <w:rsid w:val="00C76D2C"/>
    <w:rsid w:val="00C80F26"/>
    <w:rsid w:val="00C83E38"/>
    <w:rsid w:val="00C977E1"/>
    <w:rsid w:val="00C97F20"/>
    <w:rsid w:val="00CB0322"/>
    <w:rsid w:val="00CB1308"/>
    <w:rsid w:val="00CB16AD"/>
    <w:rsid w:val="00CB4511"/>
    <w:rsid w:val="00CB530B"/>
    <w:rsid w:val="00CC37C0"/>
    <w:rsid w:val="00CD6E88"/>
    <w:rsid w:val="00CE5D70"/>
    <w:rsid w:val="00CE5E10"/>
    <w:rsid w:val="00CE719F"/>
    <w:rsid w:val="00CF0554"/>
    <w:rsid w:val="00CF09F2"/>
    <w:rsid w:val="00CF40CC"/>
    <w:rsid w:val="00CF49DB"/>
    <w:rsid w:val="00D0385B"/>
    <w:rsid w:val="00D0458A"/>
    <w:rsid w:val="00D06047"/>
    <w:rsid w:val="00D17657"/>
    <w:rsid w:val="00D2471B"/>
    <w:rsid w:val="00D273DC"/>
    <w:rsid w:val="00D2749C"/>
    <w:rsid w:val="00D43321"/>
    <w:rsid w:val="00D43E20"/>
    <w:rsid w:val="00D45432"/>
    <w:rsid w:val="00D46866"/>
    <w:rsid w:val="00D47155"/>
    <w:rsid w:val="00D5156E"/>
    <w:rsid w:val="00D63DDA"/>
    <w:rsid w:val="00D64E19"/>
    <w:rsid w:val="00D65F35"/>
    <w:rsid w:val="00D722CF"/>
    <w:rsid w:val="00D73C39"/>
    <w:rsid w:val="00D765C7"/>
    <w:rsid w:val="00D8087A"/>
    <w:rsid w:val="00D81935"/>
    <w:rsid w:val="00D82D6E"/>
    <w:rsid w:val="00D838CB"/>
    <w:rsid w:val="00D84AA3"/>
    <w:rsid w:val="00D8567A"/>
    <w:rsid w:val="00D8583C"/>
    <w:rsid w:val="00D9004A"/>
    <w:rsid w:val="00D96288"/>
    <w:rsid w:val="00D96A27"/>
    <w:rsid w:val="00D96B4B"/>
    <w:rsid w:val="00DA0732"/>
    <w:rsid w:val="00DA595D"/>
    <w:rsid w:val="00DB048D"/>
    <w:rsid w:val="00DB153F"/>
    <w:rsid w:val="00DC11FA"/>
    <w:rsid w:val="00DD1A70"/>
    <w:rsid w:val="00DE231C"/>
    <w:rsid w:val="00DE2BD6"/>
    <w:rsid w:val="00DE3DC4"/>
    <w:rsid w:val="00DE52F9"/>
    <w:rsid w:val="00DF030F"/>
    <w:rsid w:val="00DF0829"/>
    <w:rsid w:val="00DF67CD"/>
    <w:rsid w:val="00E022B7"/>
    <w:rsid w:val="00E150D3"/>
    <w:rsid w:val="00E166FB"/>
    <w:rsid w:val="00E25EB4"/>
    <w:rsid w:val="00E456C2"/>
    <w:rsid w:val="00E50AD9"/>
    <w:rsid w:val="00E516C5"/>
    <w:rsid w:val="00E53442"/>
    <w:rsid w:val="00E534FC"/>
    <w:rsid w:val="00E54511"/>
    <w:rsid w:val="00E5638B"/>
    <w:rsid w:val="00E60DEE"/>
    <w:rsid w:val="00E848E0"/>
    <w:rsid w:val="00E84B01"/>
    <w:rsid w:val="00E86C66"/>
    <w:rsid w:val="00E9474E"/>
    <w:rsid w:val="00E95AD3"/>
    <w:rsid w:val="00EA300C"/>
    <w:rsid w:val="00EA5A03"/>
    <w:rsid w:val="00EB6EEE"/>
    <w:rsid w:val="00EC20AF"/>
    <w:rsid w:val="00EC6413"/>
    <w:rsid w:val="00EC7992"/>
    <w:rsid w:val="00ED0AE8"/>
    <w:rsid w:val="00ED5CDF"/>
    <w:rsid w:val="00ED73C3"/>
    <w:rsid w:val="00F00BB0"/>
    <w:rsid w:val="00F047D3"/>
    <w:rsid w:val="00F04A7E"/>
    <w:rsid w:val="00F10D78"/>
    <w:rsid w:val="00F13D3A"/>
    <w:rsid w:val="00F145AE"/>
    <w:rsid w:val="00F17235"/>
    <w:rsid w:val="00F310B1"/>
    <w:rsid w:val="00F406A4"/>
    <w:rsid w:val="00F4169C"/>
    <w:rsid w:val="00F515CB"/>
    <w:rsid w:val="00F54340"/>
    <w:rsid w:val="00F64E5E"/>
    <w:rsid w:val="00F65604"/>
    <w:rsid w:val="00F665E7"/>
    <w:rsid w:val="00F7656A"/>
    <w:rsid w:val="00F8547A"/>
    <w:rsid w:val="00F85D13"/>
    <w:rsid w:val="00F878C6"/>
    <w:rsid w:val="00F95EB1"/>
    <w:rsid w:val="00F97D9C"/>
    <w:rsid w:val="00FA6EBA"/>
    <w:rsid w:val="00FB1F39"/>
    <w:rsid w:val="00FB22BC"/>
    <w:rsid w:val="00FC56E4"/>
    <w:rsid w:val="00FC6493"/>
    <w:rsid w:val="00FC7438"/>
    <w:rsid w:val="00FC74C4"/>
    <w:rsid w:val="00FE0782"/>
    <w:rsid w:val="00FF09A1"/>
    <w:rsid w:val="00FF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2E14DA-AD05-5343-A16B-A69206B04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2B2"/>
    <w:rPr>
      <w:rFonts w:ascii="Arial" w:hAnsi="Arial" w:cs="Arial"/>
      <w:bCs/>
      <w:iCs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F423E"/>
    <w:pPr>
      <w:keepNext/>
      <w:outlineLvl w:val="0"/>
    </w:pPr>
    <w:rPr>
      <w:rFonts w:ascii="Cambria" w:hAnsi="Cambria" w:cs="Times New Roman"/>
      <w:b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F423E"/>
    <w:pPr>
      <w:keepNext/>
      <w:outlineLvl w:val="1"/>
    </w:pPr>
    <w:rPr>
      <w:rFonts w:ascii="Cambria" w:hAnsi="Cambria" w:cs="Times New Roman"/>
      <w:b/>
      <w:i/>
      <w:iCs w:val="0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F423E"/>
    <w:pPr>
      <w:keepNext/>
      <w:ind w:left="-990"/>
      <w:outlineLvl w:val="2"/>
    </w:pPr>
    <w:rPr>
      <w:rFonts w:ascii="Cambria" w:hAnsi="Cambria" w:cs="Times New Roman"/>
      <w:b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64ABD"/>
    <w:pPr>
      <w:keepNext/>
      <w:spacing w:before="240" w:after="60"/>
      <w:outlineLvl w:val="3"/>
    </w:pPr>
    <w:rPr>
      <w:rFonts w:ascii="Calibri" w:hAnsi="Calibri" w:cs="Times New Roman"/>
      <w:b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964ABD"/>
    <w:pPr>
      <w:spacing w:before="240" w:after="60"/>
      <w:outlineLvl w:val="4"/>
    </w:pPr>
    <w:rPr>
      <w:rFonts w:ascii="Calibri" w:hAnsi="Calibri" w:cs="Times New Roman"/>
      <w:b/>
      <w:i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78342F"/>
    <w:rPr>
      <w:rFonts w:ascii="Cambria" w:hAnsi="Cambria" w:cs="Times New Roman"/>
      <w:b/>
      <w:bCs/>
      <w:i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78342F"/>
    <w:rPr>
      <w:rFonts w:ascii="Cambria" w:hAnsi="Cambria" w:cs="Times New Roman"/>
      <w:b/>
      <w:bCs/>
      <w:i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78342F"/>
    <w:rPr>
      <w:rFonts w:ascii="Cambria" w:hAnsi="Cambria" w:cs="Times New Roman"/>
      <w:b/>
      <w:bCs/>
      <w:i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78342F"/>
    <w:rPr>
      <w:rFonts w:ascii="Calibri" w:hAnsi="Calibri" w:cs="Times New Roman"/>
      <w:b/>
      <w:bCs/>
      <w:i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78342F"/>
    <w:rPr>
      <w:rFonts w:ascii="Calibri" w:hAnsi="Calibri" w:cs="Times New Roman"/>
      <w:b/>
      <w:bCs/>
      <w:i/>
      <w:i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rsid w:val="00C73A13"/>
    <w:rPr>
      <w:rFonts w:ascii="Times New Roman" w:hAnsi="Times New Roman" w:cs="Times New Roman"/>
      <w:sz w:val="2"/>
      <w:szCs w:val="20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78342F"/>
    <w:rPr>
      <w:rFonts w:cs="Arial"/>
      <w:bCs/>
      <w:iCs/>
      <w:sz w:val="2"/>
    </w:rPr>
  </w:style>
  <w:style w:type="paragraph" w:styleId="Footer">
    <w:name w:val="footer"/>
    <w:basedOn w:val="Normal"/>
    <w:link w:val="FooterChar"/>
    <w:uiPriority w:val="99"/>
    <w:rsid w:val="00FF09A1"/>
    <w:pPr>
      <w:tabs>
        <w:tab w:val="center" w:pos="4320"/>
        <w:tab w:val="right" w:pos="8640"/>
      </w:tabs>
    </w:pPr>
    <w:rPr>
      <w:rFonts w:cs="Times New Roman"/>
      <w:sz w:val="24"/>
      <w:lang w:val="x-none" w:eastAsia="x-none"/>
    </w:rPr>
  </w:style>
  <w:style w:type="character" w:customStyle="1" w:styleId="FooterChar">
    <w:name w:val="Footer Char"/>
    <w:link w:val="Footer"/>
    <w:uiPriority w:val="99"/>
    <w:semiHidden/>
    <w:locked/>
    <w:rsid w:val="0078342F"/>
    <w:rPr>
      <w:rFonts w:ascii="Arial" w:hAnsi="Arial" w:cs="Arial"/>
      <w:bCs/>
      <w:iCs/>
      <w:sz w:val="24"/>
      <w:szCs w:val="24"/>
    </w:rPr>
  </w:style>
  <w:style w:type="character" w:styleId="PageNumber">
    <w:name w:val="page number"/>
    <w:uiPriority w:val="99"/>
    <w:rsid w:val="00FF09A1"/>
    <w:rPr>
      <w:rFonts w:cs="Times New Roman"/>
    </w:rPr>
  </w:style>
  <w:style w:type="paragraph" w:styleId="Header">
    <w:name w:val="header"/>
    <w:basedOn w:val="Normal"/>
    <w:link w:val="HeaderChar"/>
    <w:uiPriority w:val="99"/>
    <w:rsid w:val="00C76D2C"/>
    <w:pPr>
      <w:tabs>
        <w:tab w:val="center" w:pos="4320"/>
        <w:tab w:val="right" w:pos="8640"/>
      </w:tabs>
    </w:pPr>
    <w:rPr>
      <w:rFonts w:cs="Times New Roman"/>
      <w:sz w:val="24"/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78342F"/>
    <w:rPr>
      <w:rFonts w:ascii="Arial" w:hAnsi="Arial" w:cs="Arial"/>
      <w:bCs/>
      <w:iCs/>
      <w:sz w:val="24"/>
      <w:szCs w:val="24"/>
    </w:rPr>
  </w:style>
  <w:style w:type="paragraph" w:customStyle="1" w:styleId="SDFHeader1">
    <w:name w:val="SDF Header 1"/>
    <w:basedOn w:val="Normal"/>
    <w:uiPriority w:val="99"/>
    <w:rsid w:val="00C35ACC"/>
    <w:pPr>
      <w:tabs>
        <w:tab w:val="left" w:pos="720"/>
        <w:tab w:val="left" w:pos="1080"/>
        <w:tab w:val="left" w:pos="1440"/>
      </w:tabs>
    </w:pPr>
    <w:rPr>
      <w:rFonts w:cs="Times New Roman"/>
      <w:b/>
      <w:bCs w:val="0"/>
      <w:iCs w:val="0"/>
      <w:sz w:val="24"/>
      <w:szCs w:val="20"/>
    </w:rPr>
  </w:style>
  <w:style w:type="paragraph" w:customStyle="1" w:styleId="indent1">
    <w:name w:val="indent1"/>
    <w:basedOn w:val="NormalIndent"/>
    <w:uiPriority w:val="99"/>
    <w:rsid w:val="00C35ACC"/>
    <w:pPr>
      <w:ind w:left="360"/>
    </w:pPr>
    <w:rPr>
      <w:rFonts w:cs="Times New Roman"/>
      <w:bCs w:val="0"/>
      <w:iCs w:val="0"/>
      <w:sz w:val="24"/>
      <w:szCs w:val="20"/>
    </w:rPr>
  </w:style>
  <w:style w:type="paragraph" w:styleId="NormalIndent">
    <w:name w:val="Normal Indent"/>
    <w:basedOn w:val="Normal"/>
    <w:uiPriority w:val="99"/>
    <w:rsid w:val="00C35ACC"/>
    <w:pPr>
      <w:ind w:left="720"/>
    </w:pPr>
  </w:style>
  <w:style w:type="character" w:styleId="Hyperlink">
    <w:name w:val="Hyperlink"/>
    <w:uiPriority w:val="99"/>
    <w:rsid w:val="004D321D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9D5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FPONCE\Application%20Data\Microsoft\Templates\PRC%20SOP%20Official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Settings\FPONCE\Application Data\Microsoft\Templates\PRC SOP Official Template.dot</Template>
  <TotalTime>0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Subject:</vt:lpstr>
    </vt:vector>
  </TitlesOfParts>
  <Company>Pechanga Entertainment Center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Subject:</dc:title>
  <dc:subject/>
  <dc:creator>fponce</dc:creator>
  <cp:keywords/>
  <cp:lastModifiedBy>Microsoft Office User</cp:lastModifiedBy>
  <cp:revision>2</cp:revision>
  <cp:lastPrinted>2008-04-07T18:06:00Z</cp:lastPrinted>
  <dcterms:created xsi:type="dcterms:W3CDTF">2026-04-20T03:39:00Z</dcterms:created>
  <dcterms:modified xsi:type="dcterms:W3CDTF">2026-04-20T03:39:00Z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  <property fmtid="{D5CDD505-2E9C-101B-9397-08002B2CF9AE}" pid="5" name="_AdHocReviewCycleID">
    <vt:i4>293326280</vt:i4>
  </property>
  <property fmtid="{D5CDD505-2E9C-101B-9397-08002B2CF9AE}" pid="6" name="_NewReviewCycle">
    <vt:lpwstr/>
  </property>
  <property fmtid="{D5CDD505-2E9C-101B-9397-08002B2CF9AE}" pid="7" name="_EmailSubject">
    <vt:lpwstr>HR TM  PECHANGA SCHOLARSHIP   101112</vt:lpwstr>
  </property>
  <property fmtid="{D5CDD505-2E9C-101B-9397-08002B2CF9AE}" pid="8" name="_AuthorEmail">
    <vt:lpwstr>mgreen@pechanga.com</vt:lpwstr>
  </property>
  <property fmtid="{D5CDD505-2E9C-101B-9397-08002B2CF9AE}" pid="9" name="_AuthorEmailDisplayName">
    <vt:lpwstr>Michelle Green</vt:lpwstr>
  </property>
  <property fmtid="{D5CDD505-2E9C-101B-9397-08002B2CF9AE}" pid="10" name="_PreviousAdHocReviewCycleID">
    <vt:i4>-1877677532</vt:i4>
  </property>
  <property fmtid="{D5CDD505-2E9C-101B-9397-08002B2CF9AE}" pid="11" name="_ReviewingToolsShownOnce">
    <vt:lpwstr/>
  </property>
</Properties>
</file>